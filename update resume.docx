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7E1E7E2F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6B344F33" w14:textId="103C1192" w:rsidR="00692703" w:rsidRPr="00CF1A49" w:rsidRDefault="00AA2340" w:rsidP="00913946">
            <w:pPr>
              <w:pStyle w:val="Title"/>
            </w:pPr>
            <w:r>
              <w:t>Joaquin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Florencio</w:t>
            </w:r>
          </w:p>
          <w:p w14:paraId="50CF4C57" w14:textId="48E96FE5" w:rsidR="00692703" w:rsidRPr="00CF1A49" w:rsidRDefault="00AA2340" w:rsidP="00913946">
            <w:pPr>
              <w:pStyle w:val="ContactInfo"/>
              <w:contextualSpacing w:val="0"/>
            </w:pPr>
            <w:r>
              <w:t>41 Ravine Avenue Jersey City, NJ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E0FC64C2A7444747BA5B059D537EF109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551 225 4521</w:t>
            </w:r>
          </w:p>
          <w:p w14:paraId="3BB08657" w14:textId="080BACD5" w:rsidR="00692703" w:rsidRPr="00CF1A49" w:rsidRDefault="00AA2340" w:rsidP="00913946">
            <w:pPr>
              <w:pStyle w:val="ContactInfoEmphasis"/>
              <w:contextualSpacing w:val="0"/>
            </w:pPr>
            <w:r>
              <w:t xml:space="preserve">                   Jflorencio@njcu.edu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38807F7A20544B718F2BAA2C29E25F1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>
              <w:t xml:space="preserve"> </w:t>
            </w:r>
            <w:r w:rsidRPr="00AA2340">
              <w:t>linkedin.com/in/joaquin-florencio-349642215</w:t>
            </w:r>
            <w:r w:rsidR="00692703" w:rsidRPr="00CF1A49">
              <w:t xml:space="preserve"> </w:t>
            </w:r>
          </w:p>
        </w:tc>
      </w:tr>
      <w:tr w:rsidR="009571D8" w:rsidRPr="00CF1A49" w14:paraId="76939B8E" w14:textId="77777777" w:rsidTr="00692703">
        <w:tc>
          <w:tcPr>
            <w:tcW w:w="9360" w:type="dxa"/>
            <w:tcMar>
              <w:top w:w="432" w:type="dxa"/>
            </w:tcMar>
          </w:tcPr>
          <w:p w14:paraId="72DBD552" w14:textId="562A0911" w:rsidR="001755A8" w:rsidRPr="00CF1A49" w:rsidRDefault="00AA2340" w:rsidP="00913946">
            <w:pPr>
              <w:contextualSpacing w:val="0"/>
            </w:pPr>
            <w:r>
              <w:t xml:space="preserve">I'm a Transfer student attending New Jersey City University for the program of Computer </w:t>
            </w:r>
            <w:r w:rsidR="00F76B6A">
              <w:t>Science and</w:t>
            </w:r>
            <w:r>
              <w:t xml:space="preserve"> working as a Battery Technician for Quality Uptime Services looking for an opportunity to grow within a</w:t>
            </w:r>
            <w:r>
              <w:t>n IT</w:t>
            </w:r>
            <w:r>
              <w:t xml:space="preserve"> company. Working in different types of industry has given me vast amount of knowledge and wisdom of how to work with people and be a good employee.</w:t>
            </w:r>
          </w:p>
        </w:tc>
      </w:tr>
    </w:tbl>
    <w:p w14:paraId="17C37EAA" w14:textId="77777777" w:rsidR="004E01EB" w:rsidRPr="00CF1A49" w:rsidRDefault="00DD090A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B7CBAC1A739B4D0BA7004423B38F23DC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13EB1B00" w14:textId="77777777" w:rsidTr="00D66A52">
        <w:tc>
          <w:tcPr>
            <w:tcW w:w="9355" w:type="dxa"/>
          </w:tcPr>
          <w:p w14:paraId="41DEFEC6" w14:textId="2ABD5B5A" w:rsidR="001D0BF1" w:rsidRPr="00CF1A49" w:rsidRDefault="00AA2340" w:rsidP="001D0BF1">
            <w:pPr>
              <w:pStyle w:val="Heading3"/>
              <w:contextualSpacing w:val="0"/>
              <w:outlineLvl w:val="2"/>
            </w:pPr>
            <w:r>
              <w:t>july 2018</w:t>
            </w:r>
            <w:r w:rsidR="001D0BF1" w:rsidRPr="00CF1A49">
              <w:t xml:space="preserve"> – </w:t>
            </w:r>
            <w:r>
              <w:t>Present</w:t>
            </w:r>
          </w:p>
          <w:p w14:paraId="22E0C28E" w14:textId="0D2DF88B" w:rsidR="001D0BF1" w:rsidRPr="00CF1A49" w:rsidRDefault="00AA2340" w:rsidP="001D0BF1">
            <w:pPr>
              <w:pStyle w:val="Heading2"/>
              <w:contextualSpacing w:val="0"/>
              <w:outlineLvl w:val="1"/>
            </w:pPr>
            <w:r>
              <w:t>Battery technician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quality uptime services/sonoma</w:t>
            </w:r>
          </w:p>
          <w:p w14:paraId="23948626" w14:textId="61507452" w:rsidR="001E3120" w:rsidRPr="00CF1A49" w:rsidRDefault="00AA2340" w:rsidP="001D0BF1">
            <w:pPr>
              <w:contextualSpacing w:val="0"/>
            </w:pPr>
            <w:r>
              <w:t>During</w:t>
            </w:r>
            <w:r>
              <w:t xml:space="preserve"> my time at </w:t>
            </w:r>
            <w:r w:rsidR="00F76B6A">
              <w:t>Sonoma,</w:t>
            </w:r>
            <w:r>
              <w:t xml:space="preserve"> I've learned a very comprehensive understanding of UPS systems, battery strings, electrical </w:t>
            </w:r>
            <w:r>
              <w:t>equipment,</w:t>
            </w:r>
            <w:r>
              <w:t xml:space="preserve"> and various other types of electrical systems and what they're capable of supplying.</w:t>
            </w:r>
            <w:r>
              <w:t xml:space="preserve"> Experience in safe work practices, and the proper use of PPE. </w:t>
            </w:r>
          </w:p>
        </w:tc>
      </w:tr>
      <w:tr w:rsidR="00F61DF9" w:rsidRPr="00CF1A49" w14:paraId="6FB7AB7C" w14:textId="77777777" w:rsidTr="00F61DF9">
        <w:tc>
          <w:tcPr>
            <w:tcW w:w="9355" w:type="dxa"/>
            <w:tcMar>
              <w:top w:w="216" w:type="dxa"/>
            </w:tcMar>
          </w:tcPr>
          <w:p w14:paraId="3D779582" w14:textId="36B9D9A3" w:rsidR="00F61DF9" w:rsidRPr="00CF1A49" w:rsidRDefault="00AA2340" w:rsidP="00F61DF9">
            <w:pPr>
              <w:pStyle w:val="Heading3"/>
              <w:contextualSpacing w:val="0"/>
              <w:outlineLvl w:val="2"/>
            </w:pPr>
            <w:r>
              <w:t>October 2014</w:t>
            </w:r>
            <w:r w:rsidR="00F61DF9" w:rsidRPr="00CF1A49">
              <w:t xml:space="preserve"> – </w:t>
            </w:r>
            <w:r>
              <w:t>July 2016</w:t>
            </w:r>
          </w:p>
          <w:p w14:paraId="2FAF7325" w14:textId="58522987" w:rsidR="00F61DF9" w:rsidRPr="00CF1A49" w:rsidRDefault="00AA2340" w:rsidP="00F61DF9">
            <w:pPr>
              <w:pStyle w:val="Heading2"/>
              <w:contextualSpacing w:val="0"/>
              <w:outlineLvl w:val="1"/>
            </w:pPr>
            <w:r>
              <w:t>Garden Associate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THe home Depot</w:t>
            </w:r>
          </w:p>
          <w:p w14:paraId="78E120E3" w14:textId="56A8A3D1" w:rsidR="00F61DF9" w:rsidRDefault="00AA2340" w:rsidP="00F61DF9">
            <w:r>
              <w:t>C</w:t>
            </w:r>
            <w:r>
              <w:t xml:space="preserve">onsiderable knowledge of different equipment and </w:t>
            </w:r>
            <w:r>
              <w:t>products and</w:t>
            </w:r>
            <w:r>
              <w:t xml:space="preserve"> experienced in serving and helping customers daily. As a bilingual I was able to reach more customers and was very helpful to other associates who needed translating.</w:t>
            </w:r>
          </w:p>
        </w:tc>
      </w:tr>
    </w:tbl>
    <w:sdt>
      <w:sdtPr>
        <w:alias w:val="Education:"/>
        <w:tag w:val="Education:"/>
        <w:id w:val="-1908763273"/>
        <w:placeholder>
          <w:docPart w:val="C6DA107356A74100B8EFD3DA6F3E3758"/>
        </w:placeholder>
        <w:temporary/>
        <w:showingPlcHdr/>
        <w15:appearance w15:val="hidden"/>
      </w:sdtPr>
      <w:sdtEndPr/>
      <w:sdtContent>
        <w:p w14:paraId="743A9A2C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39B52CA2" w14:textId="77777777" w:rsidTr="00D66A52">
        <w:tc>
          <w:tcPr>
            <w:tcW w:w="9355" w:type="dxa"/>
          </w:tcPr>
          <w:p w14:paraId="07397A02" w14:textId="01D4858F" w:rsidR="001D0BF1" w:rsidRPr="00CF1A49" w:rsidRDefault="00F76B6A" w:rsidP="001D0BF1">
            <w:pPr>
              <w:pStyle w:val="Heading3"/>
              <w:contextualSpacing w:val="0"/>
              <w:outlineLvl w:val="2"/>
            </w:pPr>
            <w:r>
              <w:t>September 2018</w:t>
            </w:r>
          </w:p>
          <w:p w14:paraId="430A411E" w14:textId="7DD7F7C1" w:rsidR="001D0BF1" w:rsidRPr="00CF1A49" w:rsidRDefault="00F76B6A" w:rsidP="001D0BF1">
            <w:pPr>
              <w:pStyle w:val="Heading2"/>
              <w:contextualSpacing w:val="0"/>
              <w:outlineLvl w:val="1"/>
            </w:pPr>
            <w:r>
              <w:t>Bs computer Science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New Jersey City University</w:t>
            </w:r>
          </w:p>
          <w:p w14:paraId="7B71040C" w14:textId="1D799B85" w:rsidR="007538DC" w:rsidRPr="00CF1A49" w:rsidRDefault="00F76B6A" w:rsidP="007538DC">
            <w:pPr>
              <w:contextualSpacing w:val="0"/>
            </w:pPr>
            <w:r>
              <w:t>Have kept a GPA of 3.4 and created personal projects from knowledge in course like Data Base Design, and Computer Organization.</w:t>
            </w:r>
          </w:p>
        </w:tc>
      </w:tr>
      <w:tr w:rsidR="00F61DF9" w:rsidRPr="00CF1A49" w14:paraId="24747C50" w14:textId="77777777" w:rsidTr="00F61DF9">
        <w:tc>
          <w:tcPr>
            <w:tcW w:w="9355" w:type="dxa"/>
            <w:tcMar>
              <w:top w:w="216" w:type="dxa"/>
            </w:tcMar>
          </w:tcPr>
          <w:p w14:paraId="767E0875" w14:textId="461DC5BE" w:rsidR="00F61DF9" w:rsidRPr="00CF1A49" w:rsidRDefault="00F76B6A" w:rsidP="00F61DF9">
            <w:pPr>
              <w:pStyle w:val="Heading3"/>
              <w:contextualSpacing w:val="0"/>
              <w:outlineLvl w:val="2"/>
            </w:pPr>
            <w:r>
              <w:t>september 2013 – May 2016</w:t>
            </w:r>
          </w:p>
          <w:p w14:paraId="5C1766E4" w14:textId="5D0A13AA" w:rsidR="00F61DF9" w:rsidRPr="00CF1A49" w:rsidRDefault="00F76B6A" w:rsidP="00F61DF9">
            <w:pPr>
              <w:pStyle w:val="Heading2"/>
              <w:contextualSpacing w:val="0"/>
              <w:outlineLvl w:val="1"/>
            </w:pPr>
            <w:r>
              <w:t>AS applied Science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Bergen Community College</w:t>
            </w:r>
          </w:p>
          <w:p w14:paraId="08D3125F" w14:textId="4555C9D1" w:rsidR="00F61DF9" w:rsidRDefault="00F61DF9" w:rsidP="00F61DF9"/>
        </w:tc>
      </w:tr>
    </w:tbl>
    <w:sdt>
      <w:sdtPr>
        <w:alias w:val="Skills:"/>
        <w:tag w:val="Skills:"/>
        <w:id w:val="-1392877668"/>
        <w:placeholder>
          <w:docPart w:val="1D7393C4532644C78B17B10BFF738FE1"/>
        </w:placeholder>
        <w:temporary/>
        <w:showingPlcHdr/>
        <w15:appearance w15:val="hidden"/>
      </w:sdtPr>
      <w:sdtEndPr/>
      <w:sdtContent>
        <w:p w14:paraId="23D1CC93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638932C6" w14:textId="77777777" w:rsidTr="00CF1A49">
        <w:tc>
          <w:tcPr>
            <w:tcW w:w="4675" w:type="dxa"/>
          </w:tcPr>
          <w:p w14:paraId="42A1F021" w14:textId="5409217F" w:rsidR="001E3120" w:rsidRPr="006E1507" w:rsidRDefault="00F76B6A" w:rsidP="006E1507">
            <w:pPr>
              <w:pStyle w:val="ListBullet"/>
              <w:contextualSpacing w:val="0"/>
            </w:pPr>
            <w:r>
              <w:t>Bilingual, Proficient in Spanish</w:t>
            </w:r>
          </w:p>
          <w:p w14:paraId="7B49C8F8" w14:textId="7FD7AA2E" w:rsidR="001F4E6D" w:rsidRDefault="00F76B6A" w:rsidP="006E1507">
            <w:pPr>
              <w:pStyle w:val="ListBullet"/>
              <w:contextualSpacing w:val="0"/>
            </w:pPr>
            <w:r>
              <w:t xml:space="preserve">Intermediate skill in MYSQL, Java, Linux </w:t>
            </w:r>
            <w:r w:rsidR="00E7554C">
              <w:t>OS,</w:t>
            </w:r>
            <w:r w:rsidR="00773B41">
              <w:t xml:space="preserve"> C++ </w:t>
            </w:r>
            <w:r>
              <w:t xml:space="preserve">and Computer Architecture. </w:t>
            </w:r>
          </w:p>
          <w:p w14:paraId="5985FBD3" w14:textId="40D459FB" w:rsidR="00E7554C" w:rsidRPr="006E1507" w:rsidRDefault="00E7554C" w:rsidP="006E1507">
            <w:pPr>
              <w:pStyle w:val="ListBullet"/>
              <w:contextualSpacing w:val="0"/>
            </w:pPr>
            <w:r>
              <w:t xml:space="preserve">Class B CDL License/ OSHA certified </w:t>
            </w:r>
          </w:p>
        </w:tc>
        <w:tc>
          <w:tcPr>
            <w:tcW w:w="4675" w:type="dxa"/>
            <w:tcMar>
              <w:left w:w="360" w:type="dxa"/>
            </w:tcMar>
          </w:tcPr>
          <w:p w14:paraId="041AC5B1" w14:textId="48B03E80" w:rsidR="003A0632" w:rsidRDefault="003A0632" w:rsidP="00F76B6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  <w:p w14:paraId="2C5A9CE0" w14:textId="77777777" w:rsidR="00E7554C" w:rsidRPr="006E1507" w:rsidRDefault="00E7554C" w:rsidP="00E7554C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  <w:p w14:paraId="4244C6BE" w14:textId="0B109356" w:rsidR="001E3120" w:rsidRPr="006E1507" w:rsidRDefault="001E3120" w:rsidP="00F76B6A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</w:tc>
      </w:tr>
    </w:tbl>
    <w:p w14:paraId="228D14A8" w14:textId="77777777" w:rsidR="00E7554C" w:rsidRDefault="00E7554C" w:rsidP="0062312F">
      <w:pPr>
        <w:pStyle w:val="Heading1"/>
      </w:pPr>
    </w:p>
    <w:sdt>
      <w:sdtPr>
        <w:alias w:val="Activities:"/>
        <w:tag w:val="Activities:"/>
        <w:id w:val="1223332893"/>
        <w:placeholder>
          <w:docPart w:val="DCFC0C770FC742A4867825EABE36BC69"/>
        </w:placeholder>
        <w:temporary/>
        <w:showingPlcHdr/>
        <w15:appearance w15:val="hidden"/>
      </w:sdtPr>
      <w:sdtEndPr/>
      <w:sdtContent>
        <w:p w14:paraId="216DC846" w14:textId="7C8201D4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6D9F5927" w14:textId="0437C1EA" w:rsidR="00E7554C" w:rsidRPr="00E7554C" w:rsidRDefault="00E7554C" w:rsidP="00F76B6A">
      <w:r w:rsidRPr="00E7554C">
        <w:t>Level 2 Muay Thai</w:t>
      </w:r>
      <w:r>
        <w:t xml:space="preserve"> and </w:t>
      </w:r>
      <w:r w:rsidRPr="00E7554C">
        <w:t>B</w:t>
      </w:r>
      <w:r>
        <w:t>razilian Jiu-Jitsu</w:t>
      </w:r>
      <w:r w:rsidRPr="00E7554C">
        <w:t xml:space="preserve"> competitor</w:t>
      </w:r>
      <w:r>
        <w:t xml:space="preserve"> under the ChuteBoxe Team,</w:t>
      </w:r>
      <w:r w:rsidRPr="00E7554C">
        <w:t xml:space="preserve"> and </w:t>
      </w:r>
      <w:r>
        <w:t>passionate snowboarder during the winter. Enjoy playing computer games on my free time.</w:t>
      </w:r>
    </w:p>
    <w:p w14:paraId="1A7BD293" w14:textId="77777777" w:rsidR="00E7554C" w:rsidRPr="00E7554C" w:rsidRDefault="00E7554C" w:rsidP="00F76B6A"/>
    <w:p w14:paraId="5ACCC792" w14:textId="77777777" w:rsidR="00E7554C" w:rsidRDefault="00E7554C" w:rsidP="00F76B6A">
      <w:pPr>
        <w:rPr>
          <w:b/>
          <w:bCs/>
        </w:rPr>
      </w:pPr>
    </w:p>
    <w:p w14:paraId="07D51225" w14:textId="152C2D26" w:rsidR="00E7554C" w:rsidRPr="00E7554C" w:rsidRDefault="00F76B6A" w:rsidP="00F76B6A">
      <w:pPr>
        <w:rPr>
          <w:b/>
          <w:bCs/>
        </w:rPr>
      </w:pPr>
      <w:r w:rsidRPr="00E7554C">
        <w:rPr>
          <w:b/>
          <w:bCs/>
        </w:rPr>
        <w:t xml:space="preserve">PERSONAL </w:t>
      </w:r>
      <w:r w:rsidR="00E7554C" w:rsidRPr="00E7554C">
        <w:rPr>
          <w:b/>
          <w:bCs/>
        </w:rPr>
        <w:t>PROJECTS</w:t>
      </w:r>
    </w:p>
    <w:p w14:paraId="50ECA460" w14:textId="77777777" w:rsidR="00E7554C" w:rsidRDefault="00E7554C" w:rsidP="00F76B6A">
      <w:pPr>
        <w:rPr>
          <w:b/>
          <w:bCs/>
        </w:rPr>
      </w:pPr>
    </w:p>
    <w:p w14:paraId="5DF8D34D" w14:textId="273E427B" w:rsidR="00E7554C" w:rsidRDefault="00F76B6A" w:rsidP="00F76B6A">
      <w:r w:rsidRPr="00E7554C">
        <w:rPr>
          <w:b/>
          <w:bCs/>
        </w:rPr>
        <w:t>Epidemic Database (04/2021 - 04/2021)</w:t>
      </w:r>
      <w:r>
        <w:t xml:space="preserve"> Created the basic frame of a database that includes 3 tables, showing hospital </w:t>
      </w:r>
      <w:r w:rsidR="00E7554C">
        <w:t>visit, resources</w:t>
      </w:r>
      <w:r>
        <w:t xml:space="preserve">, and locations all linked using foreign keys. Project </w:t>
      </w:r>
      <w:r w:rsidR="00E7554C">
        <w:t>includes</w:t>
      </w:r>
      <w:r>
        <w:t xml:space="preserve"> Data </w:t>
      </w:r>
      <w:r w:rsidR="00E7554C">
        <w:t>Requirement</w:t>
      </w:r>
      <w:r>
        <w:t xml:space="preserve"> Document, ER diagram, Text-form Schema, and SQL Script.</w:t>
      </w:r>
    </w:p>
    <w:p w14:paraId="101D66EA" w14:textId="77777777" w:rsidR="00E7554C" w:rsidRDefault="00F76B6A" w:rsidP="00F76B6A">
      <w:r>
        <w:t xml:space="preserve"> </w:t>
      </w:r>
    </w:p>
    <w:p w14:paraId="0BA8DFF4" w14:textId="6C7CD693" w:rsidR="00B51D1B" w:rsidRDefault="00F76B6A" w:rsidP="00F76B6A">
      <w:r w:rsidRPr="00E7554C">
        <w:rPr>
          <w:b/>
          <w:bCs/>
        </w:rPr>
        <w:t>Basic Multiplexer Sensors (11/2020 - 12/2020)</w:t>
      </w:r>
      <w:r>
        <w:t xml:space="preserve"> Created a virtual circuit using multiplexers, switches and diodes that can be implemented onto a vehicle to show different information about tire pressure, wheel speed, suspension leveling and the engine compartment</w:t>
      </w:r>
    </w:p>
    <w:p w14:paraId="65A11511" w14:textId="6598EC3B" w:rsidR="00E7554C" w:rsidRPr="006E1507" w:rsidRDefault="00E7554C" w:rsidP="00F76B6A">
      <w:r>
        <w:t xml:space="preserve"> </w:t>
      </w:r>
    </w:p>
    <w:sectPr w:rsidR="00E7554C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6900E" w14:textId="77777777" w:rsidR="00DD090A" w:rsidRDefault="00DD090A" w:rsidP="0068194B">
      <w:r>
        <w:separator/>
      </w:r>
    </w:p>
    <w:p w14:paraId="149122DC" w14:textId="77777777" w:rsidR="00DD090A" w:rsidRDefault="00DD090A"/>
    <w:p w14:paraId="1EF30720" w14:textId="77777777" w:rsidR="00DD090A" w:rsidRDefault="00DD090A"/>
  </w:endnote>
  <w:endnote w:type="continuationSeparator" w:id="0">
    <w:p w14:paraId="7B0D9B71" w14:textId="77777777" w:rsidR="00DD090A" w:rsidRDefault="00DD090A" w:rsidP="0068194B">
      <w:r>
        <w:continuationSeparator/>
      </w:r>
    </w:p>
    <w:p w14:paraId="54113B41" w14:textId="77777777" w:rsidR="00DD090A" w:rsidRDefault="00DD090A"/>
    <w:p w14:paraId="341B1A89" w14:textId="77777777" w:rsidR="00DD090A" w:rsidRDefault="00DD09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4607EA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4D646" w14:textId="77777777" w:rsidR="00DD090A" w:rsidRDefault="00DD090A" w:rsidP="0068194B">
      <w:r>
        <w:separator/>
      </w:r>
    </w:p>
    <w:p w14:paraId="105D39B0" w14:textId="77777777" w:rsidR="00DD090A" w:rsidRDefault="00DD090A"/>
    <w:p w14:paraId="637ACAF5" w14:textId="77777777" w:rsidR="00DD090A" w:rsidRDefault="00DD090A"/>
  </w:footnote>
  <w:footnote w:type="continuationSeparator" w:id="0">
    <w:p w14:paraId="55A23A62" w14:textId="77777777" w:rsidR="00DD090A" w:rsidRDefault="00DD090A" w:rsidP="0068194B">
      <w:r>
        <w:continuationSeparator/>
      </w:r>
    </w:p>
    <w:p w14:paraId="4BA69CA4" w14:textId="77777777" w:rsidR="00DD090A" w:rsidRDefault="00DD090A"/>
    <w:p w14:paraId="51D40DA7" w14:textId="77777777" w:rsidR="00DD090A" w:rsidRDefault="00DD09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CD466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49D04B7" wp14:editId="26CAC7A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963C14D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40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73B41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A2340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D090A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7554C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76B6A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B301CC"/>
  <w15:chartTrackingRefBased/>
  <w15:docId w15:val="{B6E05702-AB27-447A-A162-9C426A72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r23\AppData\Local\Microsoft\Office\16.0\DTS\en-US%7b005B8A5A-F8D7-472F-B0FF-7910678B2885%7d\%7b0AB20BDE-9F93-4BA2-BDA0-C7EC1DC18FDC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0FC64C2A7444747BA5B059D537EF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561F5-F9EB-48F8-8EE4-861635C919F5}"/>
      </w:docPartPr>
      <w:docPartBody>
        <w:p w:rsidR="00000000" w:rsidRDefault="00D53912">
          <w:pPr>
            <w:pStyle w:val="E0FC64C2A7444747BA5B059D537EF109"/>
          </w:pPr>
          <w:r w:rsidRPr="00CF1A49">
            <w:t>·</w:t>
          </w:r>
        </w:p>
      </w:docPartBody>
    </w:docPart>
    <w:docPart>
      <w:docPartPr>
        <w:name w:val="38807F7A20544B718F2BAA2C29E25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63D9B-D1F9-4A64-9B6B-7931D2CA2A5A}"/>
      </w:docPartPr>
      <w:docPartBody>
        <w:p w:rsidR="00000000" w:rsidRDefault="00D53912">
          <w:pPr>
            <w:pStyle w:val="38807F7A20544B718F2BAA2C29E25F16"/>
          </w:pPr>
          <w:r w:rsidRPr="00CF1A49">
            <w:t>·</w:t>
          </w:r>
        </w:p>
      </w:docPartBody>
    </w:docPart>
    <w:docPart>
      <w:docPartPr>
        <w:name w:val="B7CBAC1A739B4D0BA7004423B38F2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5C11B-2824-4196-93FE-61EBB18D47FD}"/>
      </w:docPartPr>
      <w:docPartBody>
        <w:p w:rsidR="00000000" w:rsidRDefault="00D53912">
          <w:pPr>
            <w:pStyle w:val="B7CBAC1A739B4D0BA7004423B38F23DC"/>
          </w:pPr>
          <w:r w:rsidRPr="00CF1A49">
            <w:t>Experience</w:t>
          </w:r>
        </w:p>
      </w:docPartBody>
    </w:docPart>
    <w:docPart>
      <w:docPartPr>
        <w:name w:val="C6DA107356A74100B8EFD3DA6F3E3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A910E-69E9-4931-A230-528FB9E3CFF2}"/>
      </w:docPartPr>
      <w:docPartBody>
        <w:p w:rsidR="00000000" w:rsidRDefault="00D53912">
          <w:pPr>
            <w:pStyle w:val="C6DA107356A74100B8EFD3DA6F3E3758"/>
          </w:pPr>
          <w:r w:rsidRPr="00CF1A49">
            <w:t>Education</w:t>
          </w:r>
        </w:p>
      </w:docPartBody>
    </w:docPart>
    <w:docPart>
      <w:docPartPr>
        <w:name w:val="1D7393C4532644C78B17B10BFF738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720C1-FFD8-4560-9C8D-9EE2B2C1B8D1}"/>
      </w:docPartPr>
      <w:docPartBody>
        <w:p w:rsidR="00000000" w:rsidRDefault="00D53912">
          <w:pPr>
            <w:pStyle w:val="1D7393C4532644C78B17B10BFF738FE1"/>
          </w:pPr>
          <w:r w:rsidRPr="00CF1A49">
            <w:t>Skil</w:t>
          </w:r>
          <w:r w:rsidRPr="00CF1A49">
            <w:t>ls</w:t>
          </w:r>
        </w:p>
      </w:docPartBody>
    </w:docPart>
    <w:docPart>
      <w:docPartPr>
        <w:name w:val="DCFC0C770FC742A4867825EABE36B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77A84-D48E-4B3C-A2D5-E45B9EB67D6E}"/>
      </w:docPartPr>
      <w:docPartBody>
        <w:p w:rsidR="00000000" w:rsidRDefault="00D53912">
          <w:pPr>
            <w:pStyle w:val="DCFC0C770FC742A4867825EABE36BC69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12"/>
    <w:rsid w:val="00D5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D489B31AE2641019DD8277F991305A5">
    <w:name w:val="0D489B31AE2641019DD8277F991305A5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DE283D49A1B1449BA903620C689086E3">
    <w:name w:val="DE283D49A1B1449BA903620C689086E3"/>
  </w:style>
  <w:style w:type="paragraph" w:customStyle="1" w:styleId="AAF91C3FBEF944D9B1FD9095A94AC5BF">
    <w:name w:val="AAF91C3FBEF944D9B1FD9095A94AC5BF"/>
  </w:style>
  <w:style w:type="paragraph" w:customStyle="1" w:styleId="E0FC64C2A7444747BA5B059D537EF109">
    <w:name w:val="E0FC64C2A7444747BA5B059D537EF109"/>
  </w:style>
  <w:style w:type="paragraph" w:customStyle="1" w:styleId="B90E0833F383433F92044F744F7B3959">
    <w:name w:val="B90E0833F383433F92044F744F7B3959"/>
  </w:style>
  <w:style w:type="paragraph" w:customStyle="1" w:styleId="6FC6CB4F8FD14749BE525BFF2757083C">
    <w:name w:val="6FC6CB4F8FD14749BE525BFF2757083C"/>
  </w:style>
  <w:style w:type="paragraph" w:customStyle="1" w:styleId="38807F7A20544B718F2BAA2C29E25F16">
    <w:name w:val="38807F7A20544B718F2BAA2C29E25F16"/>
  </w:style>
  <w:style w:type="paragraph" w:customStyle="1" w:styleId="60BDB692B9D7455E9C82C9012F5A1503">
    <w:name w:val="60BDB692B9D7455E9C82C9012F5A1503"/>
  </w:style>
  <w:style w:type="paragraph" w:customStyle="1" w:styleId="579302B5E2ED48CBBAE0928BCAE831E7">
    <w:name w:val="579302B5E2ED48CBBAE0928BCAE831E7"/>
  </w:style>
  <w:style w:type="paragraph" w:customStyle="1" w:styleId="0C06BC8E611845C393862D7142B179E5">
    <w:name w:val="0C06BC8E611845C393862D7142B179E5"/>
  </w:style>
  <w:style w:type="paragraph" w:customStyle="1" w:styleId="70E7F206947E47FE80C1D59DF00C9246">
    <w:name w:val="70E7F206947E47FE80C1D59DF00C9246"/>
  </w:style>
  <w:style w:type="paragraph" w:customStyle="1" w:styleId="B7CBAC1A739B4D0BA7004423B38F23DC">
    <w:name w:val="B7CBAC1A739B4D0BA7004423B38F23DC"/>
  </w:style>
  <w:style w:type="paragraph" w:customStyle="1" w:styleId="0E049155C15D471E840F410F5E3889AB">
    <w:name w:val="0E049155C15D471E840F410F5E3889AB"/>
  </w:style>
  <w:style w:type="paragraph" w:customStyle="1" w:styleId="0548D72A2CCF4CA782CA62218A857D24">
    <w:name w:val="0548D72A2CCF4CA782CA62218A857D24"/>
  </w:style>
  <w:style w:type="paragraph" w:customStyle="1" w:styleId="26CA59CAB7164DC49E9C03812EC04DE5">
    <w:name w:val="26CA59CAB7164DC49E9C03812EC04DE5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923A3C6E8A944CA192DD7E0DECE81F50">
    <w:name w:val="923A3C6E8A944CA192DD7E0DECE81F50"/>
  </w:style>
  <w:style w:type="paragraph" w:customStyle="1" w:styleId="B345BFD893DE4FEBAF0BA93EBE73B530">
    <w:name w:val="B345BFD893DE4FEBAF0BA93EBE73B530"/>
  </w:style>
  <w:style w:type="paragraph" w:customStyle="1" w:styleId="D666E4A4BACF42B89AC15F83A23ADCBE">
    <w:name w:val="D666E4A4BACF42B89AC15F83A23ADCBE"/>
  </w:style>
  <w:style w:type="paragraph" w:customStyle="1" w:styleId="3CD45EE8A8EB4B598BDB1DF9544382D9">
    <w:name w:val="3CD45EE8A8EB4B598BDB1DF9544382D9"/>
  </w:style>
  <w:style w:type="paragraph" w:customStyle="1" w:styleId="6B1FD72EF0CF4558BA4530A55E7D23BA">
    <w:name w:val="6B1FD72EF0CF4558BA4530A55E7D23BA"/>
  </w:style>
  <w:style w:type="paragraph" w:customStyle="1" w:styleId="4813B611DC294FD08B0CE324733FA0DC">
    <w:name w:val="4813B611DC294FD08B0CE324733FA0DC"/>
  </w:style>
  <w:style w:type="paragraph" w:customStyle="1" w:styleId="BC25A10E33D74FD1813649EC3B327A13">
    <w:name w:val="BC25A10E33D74FD1813649EC3B327A13"/>
  </w:style>
  <w:style w:type="paragraph" w:customStyle="1" w:styleId="C6DA107356A74100B8EFD3DA6F3E3758">
    <w:name w:val="C6DA107356A74100B8EFD3DA6F3E3758"/>
  </w:style>
  <w:style w:type="paragraph" w:customStyle="1" w:styleId="6EFEF8D9EA8B4E63A6EC1F6E80D5BA6B">
    <w:name w:val="6EFEF8D9EA8B4E63A6EC1F6E80D5BA6B"/>
  </w:style>
  <w:style w:type="paragraph" w:customStyle="1" w:styleId="42F8703C8F6F43848631746DEF14455D">
    <w:name w:val="42F8703C8F6F43848631746DEF14455D"/>
  </w:style>
  <w:style w:type="paragraph" w:customStyle="1" w:styleId="D201D0ED59A5410192CC9FB2A8FFE718">
    <w:name w:val="D201D0ED59A5410192CC9FB2A8FFE718"/>
  </w:style>
  <w:style w:type="paragraph" w:customStyle="1" w:styleId="46FC577BBC564C7E84ED1914F7C1B5C2">
    <w:name w:val="46FC577BBC564C7E84ED1914F7C1B5C2"/>
  </w:style>
  <w:style w:type="paragraph" w:customStyle="1" w:styleId="C1A6B359E83D49D2B7C1BA3CA473B5FB">
    <w:name w:val="C1A6B359E83D49D2B7C1BA3CA473B5FB"/>
  </w:style>
  <w:style w:type="paragraph" w:customStyle="1" w:styleId="73C2F59D63674892A21D8717D816B9A6">
    <w:name w:val="73C2F59D63674892A21D8717D816B9A6"/>
  </w:style>
  <w:style w:type="paragraph" w:customStyle="1" w:styleId="5CD2A86ACA6643CAB3CE31128754610F">
    <w:name w:val="5CD2A86ACA6643CAB3CE31128754610F"/>
  </w:style>
  <w:style w:type="paragraph" w:customStyle="1" w:styleId="CD1F1F0FD005408AA5E8BA37C36CCD8D">
    <w:name w:val="CD1F1F0FD005408AA5E8BA37C36CCD8D"/>
  </w:style>
  <w:style w:type="paragraph" w:customStyle="1" w:styleId="51C04EB24C1E4683A65314245E1F83C9">
    <w:name w:val="51C04EB24C1E4683A65314245E1F83C9"/>
  </w:style>
  <w:style w:type="paragraph" w:customStyle="1" w:styleId="8D07DF138D484A7C98AA861FB2B0A009">
    <w:name w:val="8D07DF138D484A7C98AA861FB2B0A009"/>
  </w:style>
  <w:style w:type="paragraph" w:customStyle="1" w:styleId="1D7393C4532644C78B17B10BFF738FE1">
    <w:name w:val="1D7393C4532644C78B17B10BFF738FE1"/>
  </w:style>
  <w:style w:type="paragraph" w:customStyle="1" w:styleId="139D7CBA3EB447F69010A8E17CF3EC0D">
    <w:name w:val="139D7CBA3EB447F69010A8E17CF3EC0D"/>
  </w:style>
  <w:style w:type="paragraph" w:customStyle="1" w:styleId="96EB1E712BBC460F868F69EC18C73BFC">
    <w:name w:val="96EB1E712BBC460F868F69EC18C73BFC"/>
  </w:style>
  <w:style w:type="paragraph" w:customStyle="1" w:styleId="1240C1366744438DAA50C1301C0381F6">
    <w:name w:val="1240C1366744438DAA50C1301C0381F6"/>
  </w:style>
  <w:style w:type="paragraph" w:customStyle="1" w:styleId="001B74C9ADA94B4F9DA07E3B7E1F4412">
    <w:name w:val="001B74C9ADA94B4F9DA07E3B7E1F4412"/>
  </w:style>
  <w:style w:type="paragraph" w:customStyle="1" w:styleId="EC46E81AA0834DDF8D2DAC14DB470D73">
    <w:name w:val="EC46E81AA0834DDF8D2DAC14DB470D73"/>
  </w:style>
  <w:style w:type="paragraph" w:customStyle="1" w:styleId="DCFC0C770FC742A4867825EABE36BC69">
    <w:name w:val="DCFC0C770FC742A4867825EABE36BC69"/>
  </w:style>
  <w:style w:type="paragraph" w:customStyle="1" w:styleId="9AAA11C5E8DC47D1812645BC37F42228">
    <w:name w:val="9AAA11C5E8DC47D1812645BC37F422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{0AB20BDE-9F93-4BA2-BDA0-C7EC1DC18FDC}tf16402488_win32</Template>
  <TotalTime>1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florencio</dc:creator>
  <cp:keywords/>
  <dc:description/>
  <cp:lastModifiedBy>Joaquin florencio</cp:lastModifiedBy>
  <cp:revision>2</cp:revision>
  <dcterms:created xsi:type="dcterms:W3CDTF">2021-07-26T20:10:00Z</dcterms:created>
  <dcterms:modified xsi:type="dcterms:W3CDTF">2021-07-26T20:10:00Z</dcterms:modified>
  <cp:category/>
</cp:coreProperties>
</file>